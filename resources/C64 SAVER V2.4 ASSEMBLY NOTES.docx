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8DBC9" w14:textId="6D4523C6" w:rsidR="0013041A" w:rsidRDefault="0013041A" w:rsidP="00132BE8">
      <w:pPr>
        <w:pStyle w:val="ListParagraph"/>
        <w:numPr>
          <w:ilvl w:val="0"/>
          <w:numId w:val="1"/>
        </w:numPr>
        <w:spacing w:line="276" w:lineRule="auto"/>
      </w:pPr>
      <w:r w:rsidRPr="00132BE8">
        <w:rPr>
          <w:b/>
        </w:rPr>
        <w:t>If not using the C64</w:t>
      </w:r>
      <w:r w:rsidR="00AB2A24">
        <w:rPr>
          <w:b/>
        </w:rPr>
        <w:t xml:space="preserve"> </w:t>
      </w:r>
      <w:r w:rsidRPr="00132BE8">
        <w:rPr>
          <w:b/>
        </w:rPr>
        <w:t>Save</w:t>
      </w:r>
      <w:r w:rsidR="00BD2380" w:rsidRPr="00132BE8">
        <w:rPr>
          <w:b/>
        </w:rPr>
        <w:t>r</w:t>
      </w:r>
      <w:r w:rsidRPr="00132BE8">
        <w:rPr>
          <w:b/>
        </w:rPr>
        <w:t xml:space="preserve"> Add-on Board</w:t>
      </w:r>
      <w:r w:rsidR="00C61FAE">
        <w:rPr>
          <w:b/>
        </w:rPr>
        <w:t xml:space="preserve"> (In Development)</w:t>
      </w:r>
    </w:p>
    <w:p w14:paraId="4164B44B" w14:textId="77777777" w:rsidR="0013041A" w:rsidRDefault="0013041A" w:rsidP="00132BE8">
      <w:pPr>
        <w:pStyle w:val="ListParagraph"/>
        <w:numPr>
          <w:ilvl w:val="1"/>
          <w:numId w:val="1"/>
        </w:numPr>
        <w:spacing w:line="276" w:lineRule="auto"/>
      </w:pPr>
      <w:r>
        <w:t>Pin headers are not required</w:t>
      </w:r>
    </w:p>
    <w:p w14:paraId="4F6567E7" w14:textId="0DE25B17" w:rsidR="0020579E" w:rsidRPr="0020579E" w:rsidRDefault="0013041A" w:rsidP="00132BE8">
      <w:pPr>
        <w:pStyle w:val="ListParagraph"/>
        <w:numPr>
          <w:ilvl w:val="1"/>
          <w:numId w:val="1"/>
        </w:numPr>
        <w:spacing w:line="276" w:lineRule="auto"/>
      </w:pPr>
      <w:r>
        <w:t>Be sure to install 2 jumpers as indicated in the following diagram</w:t>
      </w:r>
      <w:r w:rsidR="002B0D2B">
        <w:br/>
      </w:r>
      <w:r w:rsidRPr="002B0D2B">
        <w:rPr>
          <w:sz w:val="8"/>
          <w:szCs w:val="8"/>
        </w:rPr>
        <w:br/>
      </w:r>
      <w:r w:rsidR="0020579E">
        <w:rPr>
          <w:noProof/>
          <w:lang w:val="en-CA" w:eastAsia="en-CA"/>
        </w:rPr>
        <w:tab/>
      </w:r>
      <w:r w:rsidR="00C61CBD">
        <w:rPr>
          <w:noProof/>
          <w:lang w:val="en-CA" w:eastAsia="en-CA"/>
        </w:rPr>
        <w:drawing>
          <wp:inline distT="0" distB="0" distL="0" distR="0" wp14:anchorId="15618B24" wp14:editId="2585D5AC">
            <wp:extent cx="4156232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23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79E">
        <w:rPr>
          <w:sz w:val="8"/>
          <w:szCs w:val="8"/>
        </w:rPr>
        <w:br/>
      </w:r>
    </w:p>
    <w:p w14:paraId="6BF25177" w14:textId="77777777" w:rsidR="005D3684" w:rsidRDefault="00132BE8" w:rsidP="00534DDA">
      <w:pPr>
        <w:pStyle w:val="ListParagraph"/>
        <w:numPr>
          <w:ilvl w:val="0"/>
          <w:numId w:val="1"/>
        </w:numPr>
        <w:spacing w:line="276" w:lineRule="auto"/>
      </w:pPr>
      <w:r w:rsidRPr="00132BE8">
        <w:rPr>
          <w:b/>
        </w:rPr>
        <w:t>DIN Connector Wiring Reference</w:t>
      </w:r>
    </w:p>
    <w:p w14:paraId="74E286A2" w14:textId="204942A8" w:rsidR="00534DDA" w:rsidRPr="00197CF7" w:rsidRDefault="005D3684" w:rsidP="005D3684">
      <w:pPr>
        <w:pStyle w:val="ListParagraph"/>
        <w:numPr>
          <w:ilvl w:val="1"/>
          <w:numId w:val="1"/>
        </w:numPr>
        <w:spacing w:line="276" w:lineRule="auto"/>
      </w:pPr>
      <w:r w:rsidRPr="005D3684">
        <w:rPr>
          <w:szCs w:val="40"/>
        </w:rPr>
        <w:t>9VAC wires connect to pics 6 &amp; 7</w:t>
      </w:r>
      <w:r>
        <w:rPr>
          <w:szCs w:val="40"/>
        </w:rPr>
        <w:br/>
      </w:r>
      <w:r w:rsidR="0020579E" w:rsidRPr="005D3684">
        <w:rPr>
          <w:sz w:val="8"/>
          <w:szCs w:val="8"/>
        </w:rPr>
        <w:br/>
      </w:r>
      <w:r w:rsidR="0020579E" w:rsidRPr="00132BE8">
        <w:rPr>
          <w:noProof/>
          <w:lang w:val="en-CA" w:eastAsia="en-CA"/>
        </w:rPr>
        <w:tab/>
      </w:r>
      <w:r>
        <w:rPr>
          <w:noProof/>
        </w:rPr>
        <w:drawing>
          <wp:inline distT="0" distB="0" distL="0" distR="0" wp14:anchorId="4F0CF80A" wp14:editId="2453D439">
            <wp:extent cx="4083578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0727"/>
                    <a:stretch/>
                  </pic:blipFill>
                  <pic:spPr bwMode="auto">
                    <a:xfrm>
                      <a:off x="0" y="0"/>
                      <a:ext cx="4083578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7CF7">
        <w:rPr>
          <w:b/>
          <w:bCs/>
          <w:noProof/>
          <w:lang w:val="en-CA" w:eastAsia="en-CA"/>
        </w:rPr>
        <w:br/>
      </w:r>
    </w:p>
    <w:p w14:paraId="2CAE646D" w14:textId="48DFFED2" w:rsidR="00197CF7" w:rsidRPr="0013041A" w:rsidRDefault="00197CF7" w:rsidP="00197CF7">
      <w:pPr>
        <w:pStyle w:val="ListParagraph"/>
        <w:numPr>
          <w:ilvl w:val="0"/>
          <w:numId w:val="1"/>
        </w:numPr>
        <w:spacing w:line="276" w:lineRule="auto"/>
      </w:pPr>
      <w:r>
        <w:rPr>
          <w:b/>
          <w:bCs/>
        </w:rPr>
        <w:lastRenderedPageBreak/>
        <w:t>Component Layout Reference</w:t>
      </w:r>
      <w:r>
        <w:rPr>
          <w:b/>
          <w:bCs/>
        </w:rPr>
        <w:br/>
      </w:r>
      <w:r w:rsidR="00316F77" w:rsidRPr="00316F77">
        <w:rPr>
          <w:b/>
          <w:bCs/>
          <w:noProof/>
        </w:rPr>
        <w:drawing>
          <wp:inline distT="0" distB="0" distL="0" distR="0" wp14:anchorId="2F06E32D" wp14:editId="16993FDA">
            <wp:extent cx="6400800" cy="4219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sectPr w:rsidR="00197CF7" w:rsidRPr="0013041A" w:rsidSect="005D3684">
      <w:headerReference w:type="default" r:id="rId11"/>
      <w:footerReference w:type="default" r:id="rId12"/>
      <w:pgSz w:w="12240" w:h="15840"/>
      <w:pgMar w:top="2070" w:right="1170" w:bottom="990" w:left="99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DF828" w14:textId="77777777" w:rsidR="009235F0" w:rsidRDefault="009235F0" w:rsidP="00496BE0">
      <w:r>
        <w:separator/>
      </w:r>
    </w:p>
  </w:endnote>
  <w:endnote w:type="continuationSeparator" w:id="0">
    <w:p w14:paraId="6B541BFC" w14:textId="77777777" w:rsidR="009235F0" w:rsidRDefault="009235F0" w:rsidP="00496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altName w:val="Agency FB"/>
    <w:panose1 w:val="020B0503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E0AF7" w14:textId="4CAC23CB" w:rsidR="00F265D1" w:rsidRPr="001E7E2B" w:rsidRDefault="00F265D1" w:rsidP="00C61FAE">
    <w:pPr>
      <w:pStyle w:val="Footer"/>
      <w:tabs>
        <w:tab w:val="clear" w:pos="9360"/>
        <w:tab w:val="right" w:pos="10080"/>
      </w:tabs>
      <w:rPr>
        <w:color w:val="595959" w:themeColor="text1" w:themeTint="A6"/>
        <w:sz w:val="16"/>
      </w:rPr>
    </w:pPr>
    <w:r w:rsidRPr="001E7E2B">
      <w:rPr>
        <w:color w:val="595959" w:themeColor="text1" w:themeTint="A6"/>
        <w:sz w:val="16"/>
      </w:rPr>
      <w:t>YouTube: MindFlareRetro  |  Twitter: @MindFlareRetro  |  Instagram: MindFlare.Retro</w:t>
    </w:r>
    <w:r w:rsidRPr="001E7E2B">
      <w:rPr>
        <w:color w:val="595959" w:themeColor="text1" w:themeTint="A6"/>
        <w:sz w:val="16"/>
      </w:rPr>
      <w:tab/>
    </w:r>
    <w:r w:rsidR="00C61FAE">
      <w:rPr>
        <w:color w:val="595959" w:themeColor="text1" w:themeTint="A6"/>
        <w:sz w:val="16"/>
      </w:rPr>
      <w:t>2020.0</w:t>
    </w:r>
    <w:r w:rsidR="004C6624">
      <w:rPr>
        <w:color w:val="595959" w:themeColor="text1" w:themeTint="A6"/>
        <w:sz w:val="16"/>
      </w:rPr>
      <w:t>6</w:t>
    </w:r>
    <w:r w:rsidR="00C61FAE">
      <w:rPr>
        <w:color w:val="595959" w:themeColor="text1" w:themeTint="A6"/>
        <w:sz w:val="16"/>
      </w:rPr>
      <w:t>.</w:t>
    </w:r>
    <w:r w:rsidR="004C6624">
      <w:rPr>
        <w:color w:val="595959" w:themeColor="text1" w:themeTint="A6"/>
        <w:sz w:val="16"/>
      </w:rPr>
      <w:t>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EA28A" w14:textId="77777777" w:rsidR="009235F0" w:rsidRDefault="009235F0" w:rsidP="00496BE0">
      <w:r>
        <w:separator/>
      </w:r>
    </w:p>
  </w:footnote>
  <w:footnote w:type="continuationSeparator" w:id="0">
    <w:p w14:paraId="6F232F89" w14:textId="77777777" w:rsidR="009235F0" w:rsidRDefault="009235F0" w:rsidP="00496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A6F56" w14:textId="0508E62B" w:rsidR="00496BE0" w:rsidRDefault="00C61FAE" w:rsidP="00496BE0">
    <w:pPr>
      <w:pStyle w:val="Header"/>
      <w:tabs>
        <w:tab w:val="left" w:pos="1170"/>
      </w:tabs>
    </w:pPr>
    <w:r>
      <w:rPr>
        <w:noProof/>
        <w:lang w:eastAsia="en-CA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5F9F1928" wp14:editId="04A2DCE4">
              <wp:simplePos x="0" y="0"/>
              <wp:positionH relativeFrom="column">
                <wp:posOffset>1929130</wp:posOffset>
              </wp:positionH>
              <wp:positionV relativeFrom="paragraph">
                <wp:posOffset>-15034</wp:posOffset>
              </wp:positionV>
              <wp:extent cx="4718685" cy="34290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18685" cy="342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CFD906" w14:textId="1CE1DF41" w:rsidR="00C61FAE" w:rsidRDefault="00C61FAE" w:rsidP="00C61FAE">
                          <w:pPr>
                            <w:spacing w:line="281" w:lineRule="exact"/>
                            <w:jc w:val="right"/>
                            <w:rPr>
                              <w:rFonts w:ascii="Calibri" w:eastAsia="Calibri" w:hAnsi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BWACK’S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48299D"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32"/>
                              <w:szCs w:val="32"/>
                            </w:rPr>
                            <w:t>C64</w:t>
                          </w:r>
                          <w:r w:rsidRPr="0048299D">
                            <w:rPr>
                              <w:rFonts w:ascii="Calibri" w:eastAsia="Calibri" w:hAnsi="Calibri" w:cs="Calibri"/>
                              <w:b/>
                              <w:bCs/>
                              <w:spacing w:val="-2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48299D"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32"/>
                              <w:szCs w:val="32"/>
                            </w:rPr>
                            <w:t>SAVER V2.4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[2020-0</w:t>
                          </w:r>
                          <w:r w:rsidR="004C6624"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-</w:t>
                          </w:r>
                          <w:r w:rsidR="004C6624"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01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]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–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ASSEMBLY NOTES</w:t>
                          </w:r>
                        </w:p>
                        <w:p w14:paraId="75C59F95" w14:textId="77777777" w:rsidR="00C61FAE" w:rsidRPr="00785D3E" w:rsidRDefault="00C61FAE" w:rsidP="00C61FAE">
                          <w:pPr>
                            <w:rPr>
                              <w:rFonts w:cstheme="minorHAnsi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9F19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1.9pt;margin-top:-1.2pt;width:371.55pt;height:2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" filled="f" stroked="f">
              <v:textbox>
                <w:txbxContent>
                  <w:p w14:paraId="39CFD906" w14:textId="1CE1DF41" w:rsidR="00C61FAE" w:rsidRDefault="00C61FAE" w:rsidP="00C61FAE">
                    <w:pPr>
                      <w:spacing w:line="281" w:lineRule="exact"/>
                      <w:jc w:val="right"/>
                      <w:rPr>
                        <w:rFonts w:ascii="Calibri" w:eastAsia="Calibri" w:hAnsi="Calibri" w:cs="Calibri"/>
                        <w:sz w:val="28"/>
                        <w:szCs w:val="28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BWACK’S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2"/>
                        <w:sz w:val="28"/>
                        <w:szCs w:val="28"/>
                      </w:rPr>
                      <w:t xml:space="preserve"> </w:t>
                    </w:r>
                    <w:r w:rsidRPr="0048299D"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32"/>
                        <w:szCs w:val="32"/>
                      </w:rPr>
                      <w:t>C64</w:t>
                    </w:r>
                    <w:r w:rsidRPr="0048299D">
                      <w:rPr>
                        <w:rFonts w:ascii="Calibri" w:eastAsia="Calibri" w:hAnsi="Calibri" w:cs="Calibri"/>
                        <w:b/>
                        <w:bCs/>
                        <w:spacing w:val="-2"/>
                        <w:sz w:val="32"/>
                        <w:szCs w:val="32"/>
                      </w:rPr>
                      <w:t xml:space="preserve"> </w:t>
                    </w:r>
                    <w:r w:rsidRPr="0048299D"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32"/>
                        <w:szCs w:val="32"/>
                      </w:rPr>
                      <w:t>SAVER V2.4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[2020-0</w:t>
                    </w:r>
                    <w:r w:rsidR="004C6624"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6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-</w:t>
                    </w:r>
                    <w:r w:rsidR="004C6624"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01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]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28"/>
                      </w:rPr>
                      <w:t>–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28"/>
                      </w:rPr>
                      <w:t>ASSEMBLY NOTES</w:t>
                    </w:r>
                  </w:p>
                  <w:p w14:paraId="75C59F95" w14:textId="77777777" w:rsidR="00C61FAE" w:rsidRPr="00785D3E" w:rsidRDefault="00C61FAE" w:rsidP="00C61FAE">
                    <w:pPr>
                      <w:rPr>
                        <w:rFonts w:cstheme="minorHAnsi"/>
                        <w:b/>
                        <w:sz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165A1E">
      <w:rPr>
        <w:noProof/>
        <w:lang w:eastAsia="en-CA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F951E7C" wp14:editId="4172A5E9">
              <wp:simplePos x="0" y="0"/>
              <wp:positionH relativeFrom="column">
                <wp:posOffset>19050</wp:posOffset>
              </wp:positionH>
              <wp:positionV relativeFrom="paragraph">
                <wp:posOffset>-116205</wp:posOffset>
              </wp:positionV>
              <wp:extent cx="1733550" cy="643255"/>
              <wp:effectExtent l="19050" t="0" r="0" b="137795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33550" cy="643255"/>
                        <a:chOff x="0" y="0"/>
                        <a:chExt cx="1733550" cy="643255"/>
                      </a:xfrm>
                    </wpg:grpSpPr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38100"/>
                          <a:ext cx="548640" cy="548640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>
                          <a:noFill/>
                        </a:ln>
                        <a:effectLst>
                          <a:reflection blurRad="12700" stA="38000" endPos="28000" dist="5000" dir="5400000" sy="-100000" algn="bl" rotWithShape="0"/>
                        </a:effectLst>
                      </pic:spPr>
                    </pic:pic>
                    <wpg:grpSp>
                      <wpg:cNvPr id="5" name="Group 5"/>
                      <wpg:cNvGrpSpPr/>
                      <wpg:grpSpPr>
                        <a:xfrm>
                          <a:off x="542925" y="0"/>
                          <a:ext cx="1190625" cy="643255"/>
                          <a:chOff x="0" y="0"/>
                          <a:chExt cx="1190625" cy="643287"/>
                        </a:xfrm>
                      </wpg:grpSpPr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90625" cy="404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F1BA6A" w14:textId="77777777" w:rsidR="00496BE0" w:rsidRPr="006A2FCB" w:rsidRDefault="00496BE0" w:rsidP="00496BE0">
                              <w:pPr>
                                <w:pStyle w:val="Header"/>
                                <w:tabs>
                                  <w:tab w:val="left" w:pos="1170"/>
                                </w:tabs>
                                <w:rPr>
                                  <w:rFonts w:ascii="Agency FB" w:hAnsi="Agency FB"/>
                                  <w:b/>
                                  <w:color w:val="595959" w:themeColor="text1" w:themeTint="A6"/>
                                  <w:spacing w:val="20"/>
                                </w:rPr>
                              </w:pPr>
                              <w:r w:rsidRPr="006A2FCB">
                                <w:rPr>
                                  <w:rFonts w:ascii="Agency FB" w:hAnsi="Agency FB"/>
                                  <w:b/>
                                  <w:color w:val="595959" w:themeColor="text1" w:themeTint="A6"/>
                                  <w:spacing w:val="20"/>
                                  <w:sz w:val="40"/>
                                </w:rPr>
                                <w:t>MindFlare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38792"/>
                            <a:ext cx="1190625" cy="404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EC27E8" w14:textId="77777777" w:rsidR="00165A1E" w:rsidRPr="0048282C" w:rsidRDefault="00165A1E" w:rsidP="00165A1E">
                              <w:pPr>
                                <w:pStyle w:val="Header"/>
                                <w:tabs>
                                  <w:tab w:val="left" w:pos="1170"/>
                                </w:tabs>
                                <w:rPr>
                                  <w:rFonts w:ascii="Agency FB" w:hAnsi="Agency FB"/>
                                  <w:b/>
                                  <w:color w:val="595959" w:themeColor="text1" w:themeTint="A6"/>
                                  <w:spacing w:val="35"/>
                                </w:rPr>
                              </w:pPr>
                              <w:r w:rsidRPr="0048282C">
                                <w:rPr>
                                  <w:rFonts w:ascii="Agency FB" w:hAnsi="Agency FB"/>
                                  <w:b/>
                                  <w:color w:val="595959" w:themeColor="text1" w:themeTint="A6"/>
                                  <w:spacing w:val="35"/>
                                  <w:sz w:val="40"/>
                                </w:rPr>
                                <w:t>R E T R 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F951E7C" id="Group 13" o:spid="_x0000_s1027" style="position:absolute;margin-left:1.5pt;margin-top:-9.15pt;width:136.5pt;height:50.65pt;z-index:251662336" coordsize="17335,6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" o:spid="_x0000_s1028" type="#_x0000_t75" style="position:absolute;top:381;width:5486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" adj="1856" filled="t" fillcolor="#ededed">
                <v:imagedata r:id="rId2" o:title=""/>
              </v:shape>
              <v:group id="Group 5" o:spid="_x0000_s1029" style="position:absolute;left:5429;width:11906;height:6432" coordsize="11906,6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shape id="_x0000_s1030" type="#_x0000_t202" style="position:absolute;width:11906;height:4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12F1BA6A" w14:textId="77777777" w:rsidR="00496BE0" w:rsidRPr="006A2FCB" w:rsidRDefault="00496BE0" w:rsidP="00496BE0">
                        <w:pPr>
                          <w:pStyle w:val="Header"/>
                          <w:tabs>
                            <w:tab w:val="left" w:pos="1170"/>
                          </w:tabs>
                          <w:rPr>
                            <w:rFonts w:ascii="Agency FB" w:hAnsi="Agency FB"/>
                            <w:b/>
                            <w:color w:val="595959" w:themeColor="text1" w:themeTint="A6"/>
                            <w:spacing w:val="20"/>
                          </w:rPr>
                        </w:pPr>
                        <w:r w:rsidRPr="006A2FCB">
                          <w:rPr>
                            <w:rFonts w:ascii="Agency FB" w:hAnsi="Agency FB"/>
                            <w:b/>
                            <w:color w:val="595959" w:themeColor="text1" w:themeTint="A6"/>
                            <w:spacing w:val="20"/>
                            <w:sz w:val="40"/>
                          </w:rPr>
                          <w:t>MindFlare</w:t>
                        </w:r>
                      </w:p>
                    </w:txbxContent>
                  </v:textbox>
                </v:shape>
                <v:shape id="_x0000_s1031" type="#_x0000_t202" style="position:absolute;top:2387;width:11906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50EC27E8" w14:textId="77777777" w:rsidR="00165A1E" w:rsidRPr="0048282C" w:rsidRDefault="00165A1E" w:rsidP="00165A1E">
                        <w:pPr>
                          <w:pStyle w:val="Header"/>
                          <w:tabs>
                            <w:tab w:val="left" w:pos="1170"/>
                          </w:tabs>
                          <w:rPr>
                            <w:rFonts w:ascii="Agency FB" w:hAnsi="Agency FB"/>
                            <w:b/>
                            <w:color w:val="595959" w:themeColor="text1" w:themeTint="A6"/>
                            <w:spacing w:val="35"/>
                          </w:rPr>
                        </w:pPr>
                        <w:r w:rsidRPr="0048282C">
                          <w:rPr>
                            <w:rFonts w:ascii="Agency FB" w:hAnsi="Agency FB"/>
                            <w:b/>
                            <w:color w:val="595959" w:themeColor="text1" w:themeTint="A6"/>
                            <w:spacing w:val="35"/>
                            <w:sz w:val="40"/>
                          </w:rPr>
                          <w:t>R E T R O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77EDFA6D" w14:textId="77777777" w:rsidR="00496BE0" w:rsidRDefault="00496BE0" w:rsidP="00496BE0">
    <w:pPr>
      <w:pStyle w:val="Header"/>
      <w:tabs>
        <w:tab w:val="left" w:pos="1170"/>
      </w:tabs>
    </w:pPr>
  </w:p>
  <w:p w14:paraId="7FAD0CAC" w14:textId="77777777" w:rsidR="00165A1E" w:rsidRDefault="00165A1E" w:rsidP="00496BE0">
    <w:pPr>
      <w:pStyle w:val="Header"/>
      <w:tabs>
        <w:tab w:val="left" w:pos="1170"/>
      </w:tabs>
    </w:pPr>
  </w:p>
  <w:p w14:paraId="2CCC2409" w14:textId="77777777" w:rsidR="00165A1E" w:rsidRDefault="00165A1E" w:rsidP="00496BE0">
    <w:pPr>
      <w:pStyle w:val="Header"/>
      <w:tabs>
        <w:tab w:val="left" w:pos="11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430844"/>
    <w:multiLevelType w:val="hybridMultilevel"/>
    <w:tmpl w:val="A420116A"/>
    <w:lvl w:ilvl="0" w:tplc="898E991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882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33D"/>
    <w:rsid w:val="00005579"/>
    <w:rsid w:val="00011FCC"/>
    <w:rsid w:val="0002343D"/>
    <w:rsid w:val="00070169"/>
    <w:rsid w:val="000761F8"/>
    <w:rsid w:val="001127DD"/>
    <w:rsid w:val="00120EA9"/>
    <w:rsid w:val="00121AC3"/>
    <w:rsid w:val="0013041A"/>
    <w:rsid w:val="00132BE8"/>
    <w:rsid w:val="00141298"/>
    <w:rsid w:val="0016247E"/>
    <w:rsid w:val="00165A1E"/>
    <w:rsid w:val="00197CF7"/>
    <w:rsid w:val="001A6280"/>
    <w:rsid w:val="001A70EE"/>
    <w:rsid w:val="001D5B1F"/>
    <w:rsid w:val="001E5095"/>
    <w:rsid w:val="001E7E2B"/>
    <w:rsid w:val="0020579E"/>
    <w:rsid w:val="002814D1"/>
    <w:rsid w:val="00287696"/>
    <w:rsid w:val="002B0D2B"/>
    <w:rsid w:val="002B0FEB"/>
    <w:rsid w:val="003027CB"/>
    <w:rsid w:val="003116A9"/>
    <w:rsid w:val="00316F77"/>
    <w:rsid w:val="003320A0"/>
    <w:rsid w:val="003356A1"/>
    <w:rsid w:val="0036069C"/>
    <w:rsid w:val="00365432"/>
    <w:rsid w:val="00373EF4"/>
    <w:rsid w:val="003F033D"/>
    <w:rsid w:val="004668DC"/>
    <w:rsid w:val="0048282C"/>
    <w:rsid w:val="00496BE0"/>
    <w:rsid w:val="004C6624"/>
    <w:rsid w:val="004D6E42"/>
    <w:rsid w:val="004E7D8D"/>
    <w:rsid w:val="00520ACF"/>
    <w:rsid w:val="005217C7"/>
    <w:rsid w:val="00534DDA"/>
    <w:rsid w:val="005A3CAB"/>
    <w:rsid w:val="005B7BFC"/>
    <w:rsid w:val="005D3684"/>
    <w:rsid w:val="00603552"/>
    <w:rsid w:val="00691A9D"/>
    <w:rsid w:val="006A2FCB"/>
    <w:rsid w:val="00785D3E"/>
    <w:rsid w:val="007F1734"/>
    <w:rsid w:val="007F4922"/>
    <w:rsid w:val="0080605F"/>
    <w:rsid w:val="00840807"/>
    <w:rsid w:val="00866B1B"/>
    <w:rsid w:val="008C7CB2"/>
    <w:rsid w:val="008D783F"/>
    <w:rsid w:val="0091298C"/>
    <w:rsid w:val="00922F67"/>
    <w:rsid w:val="009235F0"/>
    <w:rsid w:val="00936B17"/>
    <w:rsid w:val="00940524"/>
    <w:rsid w:val="00963BDA"/>
    <w:rsid w:val="00975EC2"/>
    <w:rsid w:val="00995421"/>
    <w:rsid w:val="009B6AA3"/>
    <w:rsid w:val="009D4001"/>
    <w:rsid w:val="009E050E"/>
    <w:rsid w:val="009F4403"/>
    <w:rsid w:val="00A55DC2"/>
    <w:rsid w:val="00AB2A24"/>
    <w:rsid w:val="00AC7309"/>
    <w:rsid w:val="00AD3C18"/>
    <w:rsid w:val="00AD7103"/>
    <w:rsid w:val="00BD2380"/>
    <w:rsid w:val="00C242AE"/>
    <w:rsid w:val="00C45DDC"/>
    <w:rsid w:val="00C61CBD"/>
    <w:rsid w:val="00C61FAE"/>
    <w:rsid w:val="00C7288C"/>
    <w:rsid w:val="00CE5AC9"/>
    <w:rsid w:val="00D0673B"/>
    <w:rsid w:val="00D9107F"/>
    <w:rsid w:val="00DA4C9F"/>
    <w:rsid w:val="00DE7CE2"/>
    <w:rsid w:val="00E20058"/>
    <w:rsid w:val="00E34ECF"/>
    <w:rsid w:val="00E36A87"/>
    <w:rsid w:val="00E67E81"/>
    <w:rsid w:val="00E7007B"/>
    <w:rsid w:val="00E779CE"/>
    <w:rsid w:val="00E86394"/>
    <w:rsid w:val="00E912C2"/>
    <w:rsid w:val="00ED4060"/>
    <w:rsid w:val="00F265D1"/>
    <w:rsid w:val="00F31167"/>
    <w:rsid w:val="00F33E53"/>
    <w:rsid w:val="00FB055B"/>
    <w:rsid w:val="00FC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42BB6"/>
  <w15:chartTrackingRefBased/>
  <w15:docId w15:val="{D0A094F4-A020-4760-8D6A-274795DD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EC2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BE0"/>
    <w:pPr>
      <w:tabs>
        <w:tab w:val="center" w:pos="4680"/>
        <w:tab w:val="right" w:pos="9360"/>
      </w:tabs>
    </w:pPr>
    <w:rPr>
      <w:sz w:val="22"/>
      <w:szCs w:val="22"/>
      <w:lang w:val="en-CA"/>
    </w:rPr>
  </w:style>
  <w:style w:type="character" w:customStyle="1" w:styleId="HeaderChar">
    <w:name w:val="Header Char"/>
    <w:basedOn w:val="DefaultParagraphFont"/>
    <w:link w:val="Header"/>
    <w:uiPriority w:val="99"/>
    <w:rsid w:val="00496BE0"/>
  </w:style>
  <w:style w:type="paragraph" w:styleId="Footer">
    <w:name w:val="footer"/>
    <w:basedOn w:val="Normal"/>
    <w:link w:val="FooterChar"/>
    <w:uiPriority w:val="99"/>
    <w:unhideWhenUsed/>
    <w:rsid w:val="00496BE0"/>
    <w:pPr>
      <w:tabs>
        <w:tab w:val="center" w:pos="4680"/>
        <w:tab w:val="right" w:pos="9360"/>
      </w:tabs>
    </w:pPr>
    <w:rPr>
      <w:sz w:val="22"/>
      <w:szCs w:val="22"/>
      <w:lang w:val="en-CA"/>
    </w:rPr>
  </w:style>
  <w:style w:type="character" w:customStyle="1" w:styleId="FooterChar">
    <w:name w:val="Footer Char"/>
    <w:basedOn w:val="DefaultParagraphFont"/>
    <w:link w:val="Footer"/>
    <w:uiPriority w:val="99"/>
    <w:rsid w:val="00496BE0"/>
  </w:style>
  <w:style w:type="character" w:styleId="Hyperlink">
    <w:name w:val="Hyperlink"/>
    <w:basedOn w:val="DefaultParagraphFont"/>
    <w:uiPriority w:val="99"/>
    <w:unhideWhenUsed/>
    <w:rsid w:val="003F033D"/>
    <w:rPr>
      <w:color w:val="0000FF"/>
      <w:u w:val="single"/>
    </w:rPr>
  </w:style>
  <w:style w:type="character" w:customStyle="1" w:styleId="searchresults-productname">
    <w:name w:val="searchresults-productname"/>
    <w:basedOn w:val="DefaultParagraphFont"/>
    <w:rsid w:val="003F033D"/>
  </w:style>
  <w:style w:type="paragraph" w:styleId="BalloonText">
    <w:name w:val="Balloon Text"/>
    <w:basedOn w:val="Normal"/>
    <w:link w:val="BalloonTextChar"/>
    <w:uiPriority w:val="99"/>
    <w:semiHidden/>
    <w:unhideWhenUsed/>
    <w:rsid w:val="001D5B1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B1F"/>
    <w:rPr>
      <w:rFonts w:ascii="Segoe UI" w:hAnsi="Segoe UI" w:cs="Segoe UI"/>
      <w:sz w:val="18"/>
      <w:szCs w:val="1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B055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304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1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((MindFlareRetro))\MFRetro_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MFRetro_Letterhead.dotx</Template>
  <TotalTime>1173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MindFlareRetro</dc:creator>
  <cp:keywords/>
  <dc:description/>
  <cp:lastModifiedBy>Mark Tocheri</cp:lastModifiedBy>
  <cp:revision>50</cp:revision>
  <cp:lastPrinted>2019-09-23T02:04:00Z</cp:lastPrinted>
  <dcterms:created xsi:type="dcterms:W3CDTF">2018-12-27T05:02:00Z</dcterms:created>
  <dcterms:modified xsi:type="dcterms:W3CDTF">2022-09-18T21:30:00Z</dcterms:modified>
</cp:coreProperties>
</file>